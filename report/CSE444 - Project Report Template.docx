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60B70" w14:textId="77777777" w:rsidR="008C38F4" w:rsidRPr="008C38F4" w:rsidRDefault="008C38F4" w:rsidP="008C38F4">
      <w:pPr>
        <w:pStyle w:val="Title"/>
        <w:rPr>
          <w:lang w:val="en-US"/>
        </w:rPr>
      </w:pPr>
    </w:p>
    <w:p w14:paraId="45513850" w14:textId="77777777" w:rsidR="008C38F4" w:rsidRPr="008C38F4" w:rsidRDefault="008C38F4" w:rsidP="008C38F4">
      <w:pPr>
        <w:jc w:val="center"/>
        <w:rPr>
          <w:sz w:val="56"/>
          <w:szCs w:val="56"/>
          <w:lang w:val="en-US"/>
        </w:rPr>
      </w:pPr>
    </w:p>
    <w:p w14:paraId="4F7A958E" w14:textId="77777777" w:rsidR="008C38F4" w:rsidRPr="008C38F4" w:rsidRDefault="008C38F4" w:rsidP="008C38F4">
      <w:pPr>
        <w:jc w:val="center"/>
        <w:rPr>
          <w:sz w:val="56"/>
          <w:szCs w:val="56"/>
          <w:lang w:val="en-US"/>
        </w:rPr>
      </w:pPr>
    </w:p>
    <w:p w14:paraId="17C07742" w14:textId="77777777" w:rsidR="008C38F4" w:rsidRPr="008C38F4" w:rsidRDefault="008C38F4" w:rsidP="008C38F4">
      <w:pPr>
        <w:jc w:val="center"/>
        <w:rPr>
          <w:sz w:val="56"/>
          <w:szCs w:val="56"/>
          <w:lang w:val="en-US"/>
        </w:rPr>
      </w:pPr>
    </w:p>
    <w:p w14:paraId="0488A269" w14:textId="201A833A" w:rsidR="007627AF" w:rsidRDefault="007627AF" w:rsidP="008C38F4">
      <w:pPr>
        <w:pStyle w:val="Title"/>
        <w:rPr>
          <w:lang w:val="en-US"/>
        </w:rPr>
      </w:pPr>
      <w:r>
        <w:rPr>
          <w:lang w:val="en-US"/>
        </w:rPr>
        <w:t>CSE 444 Software Engineering II</w:t>
      </w:r>
    </w:p>
    <w:p w14:paraId="275CB92A" w14:textId="1F7C3303" w:rsidR="008C38F4" w:rsidRPr="008C38F4" w:rsidRDefault="007627AF" w:rsidP="008C38F4">
      <w:pPr>
        <w:pStyle w:val="Title"/>
        <w:rPr>
          <w:lang w:val="en-US"/>
        </w:rPr>
      </w:pPr>
      <w:r>
        <w:rPr>
          <w:lang w:val="en-US"/>
        </w:rPr>
        <w:t>Project Report Template</w:t>
      </w:r>
      <w:r w:rsidR="008C38F4">
        <w:rPr>
          <w:lang w:val="en-US"/>
        </w:rPr>
        <w:br/>
        <w:t>for</w:t>
      </w:r>
      <w:r w:rsidR="008C38F4">
        <w:rPr>
          <w:lang w:val="en-US"/>
        </w:rPr>
        <w:br/>
        <w:t>&lt;PROJECT NAME&gt;</w:t>
      </w:r>
    </w:p>
    <w:p w14:paraId="5FB27115" w14:textId="77777777" w:rsidR="00FC622E" w:rsidRDefault="00FC622E" w:rsidP="00FE6875">
      <w:pPr>
        <w:rPr>
          <w:lang w:val="en-US"/>
        </w:rPr>
      </w:pPr>
    </w:p>
    <w:p w14:paraId="55256D42" w14:textId="77777777" w:rsidR="008C38F4" w:rsidRDefault="008C38F4" w:rsidP="00FE6875">
      <w:pPr>
        <w:rPr>
          <w:lang w:val="en-US"/>
        </w:rPr>
      </w:pPr>
    </w:p>
    <w:p w14:paraId="22B711D2" w14:textId="77777777" w:rsidR="008C38F4" w:rsidRDefault="008C38F4" w:rsidP="00FE6875">
      <w:pPr>
        <w:rPr>
          <w:lang w:val="en-US"/>
        </w:rPr>
      </w:pPr>
    </w:p>
    <w:p w14:paraId="25F46E6C" w14:textId="77777777" w:rsidR="008C38F4" w:rsidRDefault="008C38F4" w:rsidP="00FE6875">
      <w:pPr>
        <w:rPr>
          <w:lang w:val="en-US"/>
        </w:rPr>
      </w:pPr>
    </w:p>
    <w:p w14:paraId="14D0B315" w14:textId="77777777" w:rsidR="008C38F4" w:rsidRDefault="008C38F4" w:rsidP="00FE6875">
      <w:pPr>
        <w:rPr>
          <w:lang w:val="en-US"/>
        </w:rPr>
      </w:pPr>
    </w:p>
    <w:p w14:paraId="3087497C" w14:textId="77777777" w:rsidR="008C38F4" w:rsidRDefault="008C38F4" w:rsidP="00FE6875">
      <w:pPr>
        <w:rPr>
          <w:lang w:val="en-US"/>
        </w:rPr>
      </w:pPr>
    </w:p>
    <w:p w14:paraId="605F2299" w14:textId="26EF53DD" w:rsidR="00303173" w:rsidRDefault="00303173" w:rsidP="00303173">
      <w:pPr>
        <w:jc w:val="center"/>
        <w:rPr>
          <w:lang w:val="en-US"/>
        </w:rPr>
      </w:pPr>
      <w:r>
        <w:rPr>
          <w:lang w:val="en-US"/>
        </w:rPr>
        <w:t>&lt;Issue Number&gt;</w:t>
      </w:r>
    </w:p>
    <w:p w14:paraId="1C4ABB33" w14:textId="00B3F53C" w:rsidR="008C38F4" w:rsidRDefault="008C38F4" w:rsidP="008C38F4">
      <w:pPr>
        <w:jc w:val="center"/>
        <w:rPr>
          <w:lang w:val="en-US"/>
        </w:rPr>
      </w:pPr>
      <w:r>
        <w:rPr>
          <w:lang w:val="en-US"/>
        </w:rPr>
        <w:t>&lt;</w:t>
      </w:r>
      <w:r w:rsidR="00303173">
        <w:rPr>
          <w:lang w:val="en-US"/>
        </w:rPr>
        <w:t>Issue</w:t>
      </w:r>
      <w:r>
        <w:rPr>
          <w:lang w:val="en-US"/>
        </w:rPr>
        <w:t xml:space="preserve"> Date&gt;</w:t>
      </w:r>
    </w:p>
    <w:p w14:paraId="5BDEAC80" w14:textId="77777777" w:rsidR="008C38F4" w:rsidRDefault="008C38F4" w:rsidP="008C38F4">
      <w:pPr>
        <w:jc w:val="center"/>
        <w:rPr>
          <w:lang w:val="en-US"/>
        </w:rPr>
      </w:pPr>
    </w:p>
    <w:p w14:paraId="43DB342B" w14:textId="77777777" w:rsidR="008C38F4" w:rsidRDefault="008C38F4" w:rsidP="008C38F4">
      <w:pPr>
        <w:jc w:val="center"/>
        <w:rPr>
          <w:lang w:val="en-US"/>
        </w:rPr>
      </w:pPr>
    </w:p>
    <w:p w14:paraId="383842BA" w14:textId="77777777" w:rsidR="008C38F4" w:rsidRDefault="008C38F4" w:rsidP="008C38F4">
      <w:pPr>
        <w:jc w:val="center"/>
        <w:rPr>
          <w:lang w:val="en-US"/>
        </w:rPr>
      </w:pPr>
    </w:p>
    <w:p w14:paraId="6F661343" w14:textId="77777777" w:rsidR="008C38F4" w:rsidRDefault="008C38F4" w:rsidP="008C38F4">
      <w:pPr>
        <w:jc w:val="center"/>
        <w:rPr>
          <w:lang w:val="en-US"/>
        </w:rPr>
      </w:pPr>
    </w:p>
    <w:p w14:paraId="5C6D8728" w14:textId="77777777" w:rsidR="008C38F4" w:rsidRDefault="008C38F4" w:rsidP="008C38F4">
      <w:pPr>
        <w:jc w:val="center"/>
        <w:rPr>
          <w:lang w:val="en-US"/>
        </w:rPr>
      </w:pPr>
    </w:p>
    <w:p w14:paraId="66B2E1A6" w14:textId="083031E0" w:rsidR="008C38F4" w:rsidRPr="008C38F4" w:rsidRDefault="008C38F4" w:rsidP="008C38F4">
      <w:pPr>
        <w:jc w:val="center"/>
        <w:rPr>
          <w:b/>
          <w:bCs/>
          <w:lang w:val="en-US"/>
        </w:rPr>
      </w:pPr>
      <w:r w:rsidRPr="008C38F4">
        <w:rPr>
          <w:b/>
          <w:bCs/>
          <w:lang w:val="en-US"/>
        </w:rPr>
        <w:t xml:space="preserve">Prepared </w:t>
      </w:r>
      <w:r>
        <w:rPr>
          <w:b/>
          <w:bCs/>
          <w:lang w:val="en-US"/>
        </w:rPr>
        <w:t>b</w:t>
      </w:r>
      <w:r w:rsidRPr="008C38F4">
        <w:rPr>
          <w:b/>
          <w:bCs/>
          <w:lang w:val="en-US"/>
        </w:rPr>
        <w:t>y</w:t>
      </w:r>
    </w:p>
    <w:p w14:paraId="545C77D0" w14:textId="32023C4D" w:rsidR="008C38F4" w:rsidRDefault="008C38F4" w:rsidP="008C38F4">
      <w:pPr>
        <w:jc w:val="center"/>
        <w:rPr>
          <w:lang w:val="en-US"/>
        </w:rPr>
      </w:pPr>
      <w:r>
        <w:rPr>
          <w:lang w:val="en-US"/>
        </w:rPr>
        <w:t>…</w:t>
      </w:r>
    </w:p>
    <w:p w14:paraId="3F7F3378" w14:textId="0309EFB3" w:rsidR="008C38F4" w:rsidRDefault="008C38F4" w:rsidP="008C38F4">
      <w:pPr>
        <w:jc w:val="center"/>
        <w:rPr>
          <w:lang w:val="en-US"/>
        </w:rPr>
      </w:pPr>
      <w:r>
        <w:rPr>
          <w:lang w:val="en-US"/>
        </w:rPr>
        <w:t>…</w:t>
      </w:r>
    </w:p>
    <w:p w14:paraId="618DE54B" w14:textId="1261F6B2" w:rsidR="008C38F4" w:rsidRPr="00446FBE" w:rsidRDefault="008C38F4" w:rsidP="008C38F4">
      <w:pPr>
        <w:jc w:val="center"/>
        <w:rPr>
          <w:lang w:val="en-US"/>
        </w:rPr>
      </w:pPr>
      <w:r>
        <w:rPr>
          <w:lang w:val="en-US"/>
        </w:rPr>
        <w:t>…</w:t>
      </w:r>
    </w:p>
    <w:p w14:paraId="7D72CEC6" w14:textId="77777777" w:rsidR="008C38F4" w:rsidRDefault="008C38F4">
      <w:pPr>
        <w:spacing w:after="160" w:line="259" w:lineRule="auto"/>
        <w:rPr>
          <w:rFonts w:eastAsiaTheme="majorEastAsia" w:cstheme="majorBidi"/>
          <w:color w:val="000000" w:themeColor="text1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674A9633" w14:textId="77777777" w:rsidR="003C16CA" w:rsidRDefault="003C16CA" w:rsidP="003C16CA">
      <w:pPr>
        <w:pStyle w:val="TOC1"/>
        <w:rPr>
          <w:lang w:val="en-US"/>
        </w:rPr>
      </w:pPr>
      <w:r>
        <w:rPr>
          <w:lang w:val="en-US"/>
        </w:rPr>
        <w:lastRenderedPageBreak/>
        <w:t>TABLE OF CONTENTS</w:t>
      </w:r>
    </w:p>
    <w:p w14:paraId="333FF011" w14:textId="7D3B29D2" w:rsidR="007627AF" w:rsidRDefault="003C16CA">
      <w:pPr>
        <w:pStyle w:val="TOC1"/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 \* MERGEFORMAT </w:instrText>
      </w:r>
      <w:r>
        <w:rPr>
          <w:lang w:val="en-US"/>
        </w:rPr>
        <w:fldChar w:fldCharType="separate"/>
      </w:r>
      <w:r w:rsidR="007627AF" w:rsidRPr="002F34F5">
        <w:rPr>
          <w:noProof/>
          <w:lang w:val="en-US"/>
        </w:rPr>
        <w:t>1</w:t>
      </w:r>
      <w:r w:rsidR="007627AF"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  <w:tab/>
      </w:r>
      <w:r w:rsidR="007627AF" w:rsidRPr="002F34F5">
        <w:rPr>
          <w:noProof/>
          <w:lang w:val="en-US"/>
        </w:rPr>
        <w:t>Introduction</w:t>
      </w:r>
      <w:r w:rsidR="007627AF">
        <w:rPr>
          <w:noProof/>
        </w:rPr>
        <w:tab/>
      </w:r>
      <w:r w:rsidR="007627AF">
        <w:rPr>
          <w:noProof/>
        </w:rPr>
        <w:fldChar w:fldCharType="begin"/>
      </w:r>
      <w:r w:rsidR="007627AF">
        <w:rPr>
          <w:noProof/>
        </w:rPr>
        <w:instrText xml:space="preserve"> PAGEREF _Toc231888030 \h </w:instrText>
      </w:r>
      <w:r w:rsidR="007627AF">
        <w:rPr>
          <w:noProof/>
        </w:rPr>
      </w:r>
      <w:r w:rsidR="007627AF">
        <w:rPr>
          <w:noProof/>
        </w:rPr>
        <w:fldChar w:fldCharType="separate"/>
      </w:r>
      <w:r w:rsidR="007627AF">
        <w:rPr>
          <w:noProof/>
        </w:rPr>
        <w:t>3</w:t>
      </w:r>
      <w:r w:rsidR="007627AF">
        <w:rPr>
          <w:noProof/>
        </w:rPr>
        <w:fldChar w:fldCharType="end"/>
      </w:r>
    </w:p>
    <w:p w14:paraId="36E99A36" w14:textId="2B6DC0EB" w:rsidR="007627AF" w:rsidRDefault="007627AF">
      <w:pPr>
        <w:pStyle w:val="TOC1"/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 w:rsidRPr="002F34F5">
        <w:rPr>
          <w:noProof/>
          <w:lang w:val="en-US"/>
        </w:rPr>
        <w:t>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  <w:tab/>
      </w:r>
      <w:r w:rsidRPr="002F34F5">
        <w:rPr>
          <w:noProof/>
          <w:lang w:val="en-US"/>
        </w:rPr>
        <w:t>Requirements Analysis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_Toc231888031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ACDE1E2" w14:textId="7CF7420E" w:rsidR="007627AF" w:rsidRDefault="007627AF">
      <w:pPr>
        <w:pStyle w:val="TOC1"/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>
        <w:rPr>
          <w:noProof/>
        </w:rPr>
        <w:t>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  <w:tab/>
      </w:r>
      <w:r>
        <w:rPr>
          <w:noProof/>
        </w:rPr>
        <w:t>System Design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_Toc231888032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75F73E5" w14:textId="13CAFF5B" w:rsidR="007627AF" w:rsidRDefault="007627AF">
      <w:pPr>
        <w:pStyle w:val="TOC1"/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>
        <w:rPr>
          <w:noProof/>
        </w:rPr>
        <w:t>4</w:t>
      </w:r>
      <w:r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  <w:tab/>
      </w:r>
      <w:r>
        <w:rPr>
          <w:noProof/>
        </w:rPr>
        <w:t>Implementation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_Toc231888033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3EDD508" w14:textId="081E574C" w:rsidR="007627AF" w:rsidRDefault="007627AF">
      <w:pPr>
        <w:pStyle w:val="TOC1"/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>
        <w:rPr>
          <w:noProof/>
        </w:rPr>
        <w:t>5</w:t>
      </w:r>
      <w:r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  <w:tab/>
      </w:r>
      <w:r>
        <w:rPr>
          <w:noProof/>
        </w:rPr>
        <w:t>Testing and Validation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_Toc231888034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61280A2" w14:textId="33E91771" w:rsidR="007627AF" w:rsidRDefault="007627AF">
      <w:pPr>
        <w:pStyle w:val="TOC1"/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>
        <w:rPr>
          <w:noProof/>
        </w:rPr>
        <w:t>6</w:t>
      </w:r>
      <w:r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  <w:tab/>
      </w:r>
      <w:r>
        <w:rPr>
          <w:noProof/>
        </w:rPr>
        <w:t>Deployment and Usage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_Toc231888035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EDD698C" w14:textId="6238AD4A" w:rsidR="007627AF" w:rsidRDefault="007627AF">
      <w:pPr>
        <w:pStyle w:val="TOC1"/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>
        <w:rPr>
          <w:noProof/>
        </w:rPr>
        <w:t>7</w:t>
      </w:r>
      <w:r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  <w:tab/>
      </w:r>
      <w:r>
        <w:rPr>
          <w:noProof/>
        </w:rPr>
        <w:t>Maintenance and Future Improvements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_Toc231888036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F26D728" w14:textId="0E7C18CA" w:rsidR="007627AF" w:rsidRDefault="007627AF">
      <w:pPr>
        <w:pStyle w:val="TOC1"/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>
        <w:rPr>
          <w:noProof/>
        </w:rPr>
        <w:t>8</w:t>
      </w:r>
      <w:r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  <w:tab/>
      </w:r>
      <w:r>
        <w:rPr>
          <w:noProof/>
        </w:rPr>
        <w:t>Reflection on AI Usage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_Toc231888037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018F551" w14:textId="410E2A98" w:rsidR="007627AF" w:rsidRDefault="007627AF">
      <w:pPr>
        <w:pStyle w:val="TOC1"/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>
        <w:rPr>
          <w:noProof/>
        </w:rPr>
        <w:t>9</w:t>
      </w:r>
      <w:r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  <w:tab/>
      </w:r>
      <w:r>
        <w:rPr>
          <w:noProof/>
        </w:rPr>
        <w:t>Conclusion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_Toc231888038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6B45124" w14:textId="088811D3" w:rsidR="00EA46C3" w:rsidRDefault="003C16CA">
      <w:pPr>
        <w:spacing w:after="160" w:line="259" w:lineRule="auto"/>
        <w:rPr>
          <w:rFonts w:eastAsiaTheme="majorEastAsia" w:cstheme="majorBidi"/>
          <w:color w:val="000000" w:themeColor="text1"/>
          <w:sz w:val="32"/>
          <w:szCs w:val="32"/>
          <w:lang w:val="en-US"/>
        </w:rPr>
      </w:pPr>
      <w:r>
        <w:rPr>
          <w:lang w:val="en-US"/>
        </w:rPr>
        <w:fldChar w:fldCharType="end"/>
      </w:r>
      <w:r w:rsidR="00EA46C3">
        <w:rPr>
          <w:lang w:val="en-US"/>
        </w:rPr>
        <w:br w:type="page"/>
      </w:r>
    </w:p>
    <w:p w14:paraId="58F913AF" w14:textId="655985F4" w:rsidR="007627AF" w:rsidRPr="007627AF" w:rsidRDefault="007627AF" w:rsidP="007627AF">
      <w:pPr>
        <w:pStyle w:val="Heading1"/>
        <w:rPr>
          <w:lang w:val="en-US"/>
        </w:rPr>
      </w:pPr>
      <w:bookmarkStart w:id="0" w:name="_Toc231888030"/>
      <w:r w:rsidRPr="007627AF">
        <w:rPr>
          <w:lang w:val="en-US"/>
        </w:rPr>
        <w:lastRenderedPageBreak/>
        <w:t>Introduction</w:t>
      </w:r>
      <w:bookmarkEnd w:id="0"/>
    </w:p>
    <w:p w14:paraId="66750294" w14:textId="77777777" w:rsidR="007627AF" w:rsidRPr="007627AF" w:rsidRDefault="007627AF" w:rsidP="007627AF">
      <w:pPr>
        <w:numPr>
          <w:ilvl w:val="0"/>
          <w:numId w:val="25"/>
        </w:numPr>
        <w:rPr>
          <w:i/>
          <w:iCs/>
        </w:rPr>
      </w:pPr>
      <w:r w:rsidRPr="007627AF">
        <w:rPr>
          <w:i/>
          <w:iCs/>
        </w:rPr>
        <w:t>Project title</w:t>
      </w:r>
    </w:p>
    <w:p w14:paraId="31F0E38C" w14:textId="77777777" w:rsidR="007627AF" w:rsidRPr="007627AF" w:rsidRDefault="007627AF" w:rsidP="007627AF">
      <w:pPr>
        <w:numPr>
          <w:ilvl w:val="0"/>
          <w:numId w:val="25"/>
        </w:numPr>
        <w:rPr>
          <w:i/>
          <w:iCs/>
        </w:rPr>
      </w:pPr>
      <w:r w:rsidRPr="007627AF">
        <w:rPr>
          <w:i/>
          <w:iCs/>
        </w:rPr>
        <w:t>Team member(s) and contributions</w:t>
      </w:r>
    </w:p>
    <w:p w14:paraId="01564E66" w14:textId="77777777" w:rsidR="007627AF" w:rsidRPr="007627AF" w:rsidRDefault="007627AF" w:rsidP="007627AF">
      <w:pPr>
        <w:numPr>
          <w:ilvl w:val="0"/>
          <w:numId w:val="25"/>
        </w:numPr>
        <w:rPr>
          <w:i/>
          <w:iCs/>
        </w:rPr>
      </w:pPr>
      <w:r w:rsidRPr="007627AF">
        <w:rPr>
          <w:i/>
          <w:iCs/>
        </w:rPr>
        <w:t>Project overview</w:t>
      </w:r>
    </w:p>
    <w:p w14:paraId="670A5F0B" w14:textId="77777777" w:rsidR="007627AF" w:rsidRPr="007627AF" w:rsidRDefault="007627AF" w:rsidP="007627AF">
      <w:pPr>
        <w:numPr>
          <w:ilvl w:val="0"/>
          <w:numId w:val="25"/>
        </w:numPr>
        <w:rPr>
          <w:i/>
          <w:iCs/>
        </w:rPr>
      </w:pPr>
      <w:r w:rsidRPr="007627AF">
        <w:rPr>
          <w:i/>
          <w:iCs/>
        </w:rPr>
        <w:t>Problem statement</w:t>
      </w:r>
    </w:p>
    <w:p w14:paraId="13ED077C" w14:textId="77777777" w:rsidR="007627AF" w:rsidRPr="007627AF" w:rsidRDefault="007627AF" w:rsidP="007627AF">
      <w:pPr>
        <w:numPr>
          <w:ilvl w:val="0"/>
          <w:numId w:val="25"/>
        </w:numPr>
        <w:rPr>
          <w:i/>
          <w:iCs/>
        </w:rPr>
      </w:pPr>
      <w:r w:rsidRPr="007627AF">
        <w:rPr>
          <w:i/>
          <w:iCs/>
        </w:rPr>
        <w:t>Project objectives</w:t>
      </w:r>
    </w:p>
    <w:p w14:paraId="0744E0DD" w14:textId="77777777" w:rsidR="007627AF" w:rsidRPr="007627AF" w:rsidRDefault="007627AF" w:rsidP="007627AF">
      <w:pPr>
        <w:numPr>
          <w:ilvl w:val="0"/>
          <w:numId w:val="25"/>
        </w:numPr>
        <w:rPr>
          <w:i/>
          <w:iCs/>
        </w:rPr>
      </w:pPr>
      <w:r w:rsidRPr="007627AF">
        <w:rPr>
          <w:i/>
          <w:iCs/>
        </w:rPr>
        <w:t>Target users</w:t>
      </w:r>
    </w:p>
    <w:p w14:paraId="78733654" w14:textId="034E4F62" w:rsidR="007627AF" w:rsidRPr="007627AF" w:rsidRDefault="007627AF" w:rsidP="007627AF">
      <w:pPr>
        <w:pStyle w:val="Heading1"/>
        <w:rPr>
          <w:lang w:val="en-US"/>
        </w:rPr>
      </w:pPr>
      <w:bookmarkStart w:id="1" w:name="_Toc231888031"/>
      <w:r w:rsidRPr="007627AF">
        <w:rPr>
          <w:lang w:val="en-US"/>
        </w:rPr>
        <w:t>Requirements Analysis</w:t>
      </w:r>
      <w:bookmarkEnd w:id="1"/>
    </w:p>
    <w:p w14:paraId="76F82F9F" w14:textId="77777777" w:rsidR="007627AF" w:rsidRPr="007627AF" w:rsidRDefault="007627AF" w:rsidP="007627AF">
      <w:pPr>
        <w:numPr>
          <w:ilvl w:val="0"/>
          <w:numId w:val="26"/>
        </w:numPr>
        <w:rPr>
          <w:i/>
          <w:iCs/>
        </w:rPr>
      </w:pPr>
      <w:r w:rsidRPr="007627AF">
        <w:rPr>
          <w:i/>
          <w:iCs/>
        </w:rPr>
        <w:t>Functional requirements</w:t>
      </w:r>
    </w:p>
    <w:p w14:paraId="2A47D163" w14:textId="77777777" w:rsidR="007627AF" w:rsidRPr="007627AF" w:rsidRDefault="007627AF" w:rsidP="007627AF">
      <w:pPr>
        <w:numPr>
          <w:ilvl w:val="0"/>
          <w:numId w:val="26"/>
        </w:numPr>
        <w:rPr>
          <w:i/>
          <w:iCs/>
        </w:rPr>
      </w:pPr>
      <w:r w:rsidRPr="007627AF">
        <w:rPr>
          <w:i/>
          <w:iCs/>
        </w:rPr>
        <w:t>Non-functional requirements</w:t>
      </w:r>
    </w:p>
    <w:p w14:paraId="203888BA" w14:textId="77777777" w:rsidR="007627AF" w:rsidRPr="007627AF" w:rsidRDefault="007627AF" w:rsidP="007627AF">
      <w:pPr>
        <w:numPr>
          <w:ilvl w:val="0"/>
          <w:numId w:val="26"/>
        </w:numPr>
        <w:rPr>
          <w:i/>
          <w:iCs/>
        </w:rPr>
      </w:pPr>
      <w:r w:rsidRPr="007627AF">
        <w:rPr>
          <w:i/>
          <w:iCs/>
        </w:rPr>
        <w:t>Top priority User stories or use cases (2-4)</w:t>
      </w:r>
    </w:p>
    <w:p w14:paraId="33E1FF2B" w14:textId="77777777" w:rsidR="007627AF" w:rsidRPr="007627AF" w:rsidRDefault="007627AF" w:rsidP="007627AF">
      <w:pPr>
        <w:numPr>
          <w:ilvl w:val="0"/>
          <w:numId w:val="26"/>
        </w:numPr>
        <w:rPr>
          <w:i/>
          <w:iCs/>
        </w:rPr>
      </w:pPr>
      <w:r w:rsidRPr="007627AF">
        <w:rPr>
          <w:i/>
          <w:iCs/>
        </w:rPr>
        <w:t>Assumptions and constraints</w:t>
      </w:r>
    </w:p>
    <w:p w14:paraId="0006E5EC" w14:textId="6F8FD039" w:rsidR="007627AF" w:rsidRPr="008C2E53" w:rsidRDefault="007627AF" w:rsidP="007627AF">
      <w:pPr>
        <w:pStyle w:val="Heading1"/>
      </w:pPr>
      <w:bookmarkStart w:id="2" w:name="_Toc231888032"/>
      <w:r w:rsidRPr="008C2E53">
        <w:t>System Design</w:t>
      </w:r>
      <w:bookmarkEnd w:id="2"/>
    </w:p>
    <w:p w14:paraId="23AF4549" w14:textId="77777777" w:rsidR="007627AF" w:rsidRPr="007627AF" w:rsidRDefault="007627AF" w:rsidP="007627AF">
      <w:pPr>
        <w:numPr>
          <w:ilvl w:val="0"/>
          <w:numId w:val="27"/>
        </w:numPr>
        <w:rPr>
          <w:i/>
          <w:iCs/>
        </w:rPr>
      </w:pPr>
      <w:r w:rsidRPr="007627AF">
        <w:rPr>
          <w:i/>
          <w:iCs/>
        </w:rPr>
        <w:t>System architecture</w:t>
      </w:r>
    </w:p>
    <w:p w14:paraId="1601BDFE" w14:textId="77777777" w:rsidR="007627AF" w:rsidRPr="007627AF" w:rsidRDefault="007627AF" w:rsidP="007627AF">
      <w:pPr>
        <w:numPr>
          <w:ilvl w:val="0"/>
          <w:numId w:val="27"/>
        </w:numPr>
        <w:rPr>
          <w:i/>
          <w:iCs/>
        </w:rPr>
      </w:pPr>
      <w:r w:rsidRPr="007627AF">
        <w:rPr>
          <w:i/>
          <w:iCs/>
        </w:rPr>
        <w:t>Class diagrams for top priority use cases (if you have created them during the semester)</w:t>
      </w:r>
    </w:p>
    <w:p w14:paraId="5BE26A6D" w14:textId="77777777" w:rsidR="007627AF" w:rsidRPr="007627AF" w:rsidRDefault="007627AF" w:rsidP="007627AF">
      <w:pPr>
        <w:numPr>
          <w:ilvl w:val="0"/>
          <w:numId w:val="27"/>
        </w:numPr>
        <w:rPr>
          <w:i/>
          <w:iCs/>
        </w:rPr>
      </w:pPr>
      <w:r w:rsidRPr="007627AF">
        <w:rPr>
          <w:i/>
          <w:iCs/>
        </w:rPr>
        <w:t>Database design (if applicable)</w:t>
      </w:r>
    </w:p>
    <w:p w14:paraId="1819B76F" w14:textId="77777777" w:rsidR="007627AF" w:rsidRPr="007627AF" w:rsidRDefault="007627AF" w:rsidP="007627AF">
      <w:pPr>
        <w:numPr>
          <w:ilvl w:val="0"/>
          <w:numId w:val="27"/>
        </w:numPr>
        <w:rPr>
          <w:i/>
          <w:iCs/>
        </w:rPr>
      </w:pPr>
      <w:r w:rsidRPr="007627AF">
        <w:rPr>
          <w:i/>
          <w:iCs/>
        </w:rPr>
        <w:t>User interface design</w:t>
      </w:r>
    </w:p>
    <w:p w14:paraId="5E7B17F0" w14:textId="20862BDA" w:rsidR="007627AF" w:rsidRPr="007627AF" w:rsidRDefault="007627AF" w:rsidP="007627AF">
      <w:pPr>
        <w:numPr>
          <w:ilvl w:val="0"/>
          <w:numId w:val="27"/>
        </w:numPr>
        <w:rPr>
          <w:i/>
          <w:iCs/>
        </w:rPr>
      </w:pPr>
      <w:r w:rsidRPr="007627AF">
        <w:rPr>
          <w:i/>
          <w:iCs/>
        </w:rPr>
        <w:t>Traceability to requirements</w:t>
      </w:r>
    </w:p>
    <w:p w14:paraId="2D9EDD04" w14:textId="6202CDB5" w:rsidR="007627AF" w:rsidRPr="008C2E53" w:rsidRDefault="007627AF" w:rsidP="007627AF">
      <w:pPr>
        <w:pStyle w:val="Heading1"/>
      </w:pPr>
      <w:bookmarkStart w:id="3" w:name="_Toc231888033"/>
      <w:r w:rsidRPr="008C2E53">
        <w:t>Implementation</w:t>
      </w:r>
      <w:bookmarkEnd w:id="3"/>
    </w:p>
    <w:p w14:paraId="4291A511" w14:textId="77777777" w:rsidR="007627AF" w:rsidRPr="007627AF" w:rsidRDefault="007627AF" w:rsidP="007627AF">
      <w:pPr>
        <w:numPr>
          <w:ilvl w:val="0"/>
          <w:numId w:val="28"/>
        </w:numPr>
        <w:rPr>
          <w:i/>
          <w:iCs/>
        </w:rPr>
      </w:pPr>
      <w:r w:rsidRPr="007627AF">
        <w:rPr>
          <w:i/>
          <w:iCs/>
        </w:rPr>
        <w:t>Technologies, frameworks, and tools used</w:t>
      </w:r>
    </w:p>
    <w:p w14:paraId="68764302" w14:textId="77777777" w:rsidR="007627AF" w:rsidRPr="007627AF" w:rsidRDefault="007627AF" w:rsidP="007627AF">
      <w:pPr>
        <w:numPr>
          <w:ilvl w:val="0"/>
          <w:numId w:val="28"/>
        </w:numPr>
        <w:rPr>
          <w:i/>
          <w:iCs/>
        </w:rPr>
      </w:pPr>
      <w:r w:rsidRPr="007627AF">
        <w:rPr>
          <w:i/>
          <w:iCs/>
        </w:rPr>
        <w:t>Development environment</w:t>
      </w:r>
    </w:p>
    <w:p w14:paraId="1BF588A8" w14:textId="77777777" w:rsidR="007627AF" w:rsidRPr="007627AF" w:rsidRDefault="007627AF" w:rsidP="007627AF">
      <w:pPr>
        <w:numPr>
          <w:ilvl w:val="0"/>
          <w:numId w:val="28"/>
        </w:numPr>
        <w:rPr>
          <w:i/>
          <w:iCs/>
        </w:rPr>
      </w:pPr>
      <w:r w:rsidRPr="007627AF">
        <w:rPr>
          <w:i/>
          <w:iCs/>
        </w:rPr>
        <w:t>Major components/modules</w:t>
      </w:r>
    </w:p>
    <w:p w14:paraId="35886235" w14:textId="77777777" w:rsidR="007627AF" w:rsidRPr="007627AF" w:rsidRDefault="007627AF" w:rsidP="007627AF">
      <w:pPr>
        <w:numPr>
          <w:ilvl w:val="0"/>
          <w:numId w:val="28"/>
        </w:numPr>
        <w:rPr>
          <w:i/>
          <w:iCs/>
        </w:rPr>
      </w:pPr>
      <w:r w:rsidRPr="007627AF">
        <w:rPr>
          <w:i/>
          <w:iCs/>
        </w:rPr>
        <w:t>Key implementation decisions</w:t>
      </w:r>
    </w:p>
    <w:p w14:paraId="4C2C688A" w14:textId="77777777" w:rsidR="007627AF" w:rsidRPr="007627AF" w:rsidRDefault="007627AF" w:rsidP="007627AF">
      <w:pPr>
        <w:numPr>
          <w:ilvl w:val="0"/>
          <w:numId w:val="28"/>
        </w:numPr>
        <w:rPr>
          <w:i/>
          <w:iCs/>
        </w:rPr>
      </w:pPr>
      <w:r w:rsidRPr="007627AF">
        <w:rPr>
          <w:i/>
          <w:iCs/>
        </w:rPr>
        <w:t>AI tools used during development</w:t>
      </w:r>
    </w:p>
    <w:p w14:paraId="5EB35571" w14:textId="7458F726" w:rsidR="007627AF" w:rsidRPr="008C2E53" w:rsidRDefault="007627AF" w:rsidP="007627AF">
      <w:pPr>
        <w:pStyle w:val="Heading1"/>
      </w:pPr>
      <w:bookmarkStart w:id="4" w:name="_Toc231888034"/>
      <w:r w:rsidRPr="008C2E53">
        <w:t>Testing and Validation</w:t>
      </w:r>
      <w:bookmarkEnd w:id="4"/>
    </w:p>
    <w:p w14:paraId="20E1ABB1" w14:textId="77777777" w:rsidR="007627AF" w:rsidRPr="007627AF" w:rsidRDefault="007627AF" w:rsidP="007627AF">
      <w:pPr>
        <w:numPr>
          <w:ilvl w:val="0"/>
          <w:numId w:val="29"/>
        </w:numPr>
        <w:rPr>
          <w:i/>
          <w:iCs/>
        </w:rPr>
      </w:pPr>
      <w:r w:rsidRPr="007627AF">
        <w:rPr>
          <w:i/>
          <w:iCs/>
        </w:rPr>
        <w:t>Testing strategy</w:t>
      </w:r>
    </w:p>
    <w:p w14:paraId="0C845E66" w14:textId="77777777" w:rsidR="007627AF" w:rsidRPr="007627AF" w:rsidRDefault="007627AF" w:rsidP="007627AF">
      <w:pPr>
        <w:numPr>
          <w:ilvl w:val="0"/>
          <w:numId w:val="29"/>
        </w:numPr>
        <w:rPr>
          <w:i/>
          <w:iCs/>
        </w:rPr>
      </w:pPr>
      <w:r w:rsidRPr="007627AF">
        <w:rPr>
          <w:i/>
          <w:iCs/>
        </w:rPr>
        <w:t>Test cases</w:t>
      </w:r>
    </w:p>
    <w:p w14:paraId="4D263244" w14:textId="77777777" w:rsidR="007627AF" w:rsidRPr="007627AF" w:rsidRDefault="007627AF" w:rsidP="007627AF">
      <w:pPr>
        <w:numPr>
          <w:ilvl w:val="0"/>
          <w:numId w:val="29"/>
        </w:numPr>
        <w:rPr>
          <w:i/>
          <w:iCs/>
        </w:rPr>
      </w:pPr>
      <w:r w:rsidRPr="007627AF">
        <w:rPr>
          <w:i/>
          <w:iCs/>
        </w:rPr>
        <w:t>Test results</w:t>
      </w:r>
    </w:p>
    <w:p w14:paraId="4D6331EB" w14:textId="77777777" w:rsidR="007627AF" w:rsidRPr="007627AF" w:rsidRDefault="007627AF" w:rsidP="007627AF">
      <w:pPr>
        <w:numPr>
          <w:ilvl w:val="0"/>
          <w:numId w:val="29"/>
        </w:numPr>
        <w:rPr>
          <w:i/>
          <w:iCs/>
        </w:rPr>
      </w:pPr>
      <w:r w:rsidRPr="007627AF">
        <w:rPr>
          <w:i/>
          <w:iCs/>
        </w:rPr>
        <w:t>Defects identified and resolutions</w:t>
      </w:r>
    </w:p>
    <w:p w14:paraId="5EA7F797" w14:textId="6CD248F3" w:rsidR="007627AF" w:rsidRPr="007627AF" w:rsidRDefault="007627AF" w:rsidP="007627AF">
      <w:pPr>
        <w:numPr>
          <w:ilvl w:val="0"/>
          <w:numId w:val="29"/>
        </w:numPr>
        <w:rPr>
          <w:i/>
          <w:iCs/>
        </w:rPr>
      </w:pPr>
      <w:r w:rsidRPr="007627AF">
        <w:rPr>
          <w:i/>
          <w:iCs/>
        </w:rPr>
        <w:t>Traceability to requirements</w:t>
      </w:r>
    </w:p>
    <w:p w14:paraId="717EEEB1" w14:textId="533D24E0" w:rsidR="007627AF" w:rsidRPr="008C2E53" w:rsidRDefault="007627AF" w:rsidP="007627AF">
      <w:pPr>
        <w:pStyle w:val="Heading1"/>
      </w:pPr>
      <w:bookmarkStart w:id="5" w:name="_Toc231888035"/>
      <w:r w:rsidRPr="008C2E53">
        <w:t>Deployment and Usage</w:t>
      </w:r>
      <w:bookmarkEnd w:id="5"/>
    </w:p>
    <w:p w14:paraId="2D97F2D7" w14:textId="77777777" w:rsidR="007627AF" w:rsidRPr="007627AF" w:rsidRDefault="007627AF" w:rsidP="007627AF">
      <w:pPr>
        <w:numPr>
          <w:ilvl w:val="0"/>
          <w:numId w:val="30"/>
        </w:numPr>
        <w:rPr>
          <w:i/>
          <w:iCs/>
        </w:rPr>
      </w:pPr>
      <w:r w:rsidRPr="007627AF">
        <w:rPr>
          <w:i/>
          <w:iCs/>
        </w:rPr>
        <w:t>Deployment approach</w:t>
      </w:r>
    </w:p>
    <w:p w14:paraId="394BE35E" w14:textId="77777777" w:rsidR="007627AF" w:rsidRPr="007627AF" w:rsidRDefault="007627AF" w:rsidP="007627AF">
      <w:pPr>
        <w:numPr>
          <w:ilvl w:val="0"/>
          <w:numId w:val="30"/>
        </w:numPr>
        <w:rPr>
          <w:i/>
          <w:iCs/>
        </w:rPr>
      </w:pPr>
      <w:r w:rsidRPr="007627AF">
        <w:rPr>
          <w:i/>
          <w:iCs/>
        </w:rPr>
        <w:lastRenderedPageBreak/>
        <w:t>Installation and execution instructions</w:t>
      </w:r>
    </w:p>
    <w:p w14:paraId="2F5E6F02" w14:textId="77777777" w:rsidR="007627AF" w:rsidRPr="007627AF" w:rsidRDefault="007627AF" w:rsidP="007627AF">
      <w:pPr>
        <w:numPr>
          <w:ilvl w:val="0"/>
          <w:numId w:val="30"/>
        </w:numPr>
        <w:rPr>
          <w:i/>
          <w:iCs/>
        </w:rPr>
      </w:pPr>
      <w:r w:rsidRPr="007627AF">
        <w:rPr>
          <w:i/>
          <w:iCs/>
        </w:rPr>
        <w:t>System screenshots</w:t>
      </w:r>
    </w:p>
    <w:p w14:paraId="54D55BBE" w14:textId="77777777" w:rsidR="007627AF" w:rsidRPr="007627AF" w:rsidRDefault="007627AF" w:rsidP="007627AF">
      <w:pPr>
        <w:numPr>
          <w:ilvl w:val="0"/>
          <w:numId w:val="30"/>
        </w:numPr>
        <w:rPr>
          <w:i/>
          <w:iCs/>
        </w:rPr>
      </w:pPr>
      <w:r w:rsidRPr="007627AF">
        <w:rPr>
          <w:i/>
          <w:iCs/>
        </w:rPr>
        <w:t>Demonstration scenarios</w:t>
      </w:r>
    </w:p>
    <w:p w14:paraId="182D74D2" w14:textId="485A3ADA" w:rsidR="007627AF" w:rsidRPr="008C2E53" w:rsidRDefault="007627AF" w:rsidP="007627AF">
      <w:pPr>
        <w:pStyle w:val="Heading1"/>
      </w:pPr>
      <w:bookmarkStart w:id="6" w:name="_Toc231888036"/>
      <w:r w:rsidRPr="008C2E53">
        <w:t>Maintenance and Future Improvements</w:t>
      </w:r>
      <w:bookmarkEnd w:id="6"/>
    </w:p>
    <w:p w14:paraId="22E76C3D" w14:textId="77777777" w:rsidR="007627AF" w:rsidRPr="007627AF" w:rsidRDefault="007627AF" w:rsidP="007627AF">
      <w:pPr>
        <w:numPr>
          <w:ilvl w:val="0"/>
          <w:numId w:val="31"/>
        </w:numPr>
        <w:rPr>
          <w:i/>
          <w:iCs/>
        </w:rPr>
      </w:pPr>
      <w:r w:rsidRPr="007627AF">
        <w:rPr>
          <w:i/>
          <w:iCs/>
        </w:rPr>
        <w:t>Known limitations</w:t>
      </w:r>
    </w:p>
    <w:p w14:paraId="233032BC" w14:textId="77777777" w:rsidR="007627AF" w:rsidRPr="007627AF" w:rsidRDefault="007627AF" w:rsidP="007627AF">
      <w:pPr>
        <w:numPr>
          <w:ilvl w:val="0"/>
          <w:numId w:val="31"/>
        </w:numPr>
        <w:rPr>
          <w:i/>
          <w:iCs/>
        </w:rPr>
      </w:pPr>
      <w:r w:rsidRPr="007627AF">
        <w:rPr>
          <w:i/>
          <w:iCs/>
        </w:rPr>
        <w:t>Potential enhancements</w:t>
      </w:r>
    </w:p>
    <w:p w14:paraId="0B171038" w14:textId="77777777" w:rsidR="007627AF" w:rsidRPr="007627AF" w:rsidRDefault="007627AF" w:rsidP="007627AF">
      <w:pPr>
        <w:numPr>
          <w:ilvl w:val="0"/>
          <w:numId w:val="31"/>
        </w:numPr>
        <w:rPr>
          <w:i/>
          <w:iCs/>
        </w:rPr>
      </w:pPr>
      <w:r w:rsidRPr="007627AF">
        <w:rPr>
          <w:i/>
          <w:iCs/>
        </w:rPr>
        <w:t>Scalability and maintainability considerations</w:t>
      </w:r>
    </w:p>
    <w:p w14:paraId="0ED5F77C" w14:textId="074C46CD" w:rsidR="007627AF" w:rsidRPr="008C2E53" w:rsidRDefault="007627AF" w:rsidP="007627AF">
      <w:pPr>
        <w:pStyle w:val="Heading1"/>
      </w:pPr>
      <w:bookmarkStart w:id="7" w:name="_Toc231888037"/>
      <w:r w:rsidRPr="008C2E53">
        <w:t>Reflection on AI Usage</w:t>
      </w:r>
      <w:bookmarkEnd w:id="7"/>
    </w:p>
    <w:p w14:paraId="4183F9EF" w14:textId="77777777" w:rsidR="007627AF" w:rsidRPr="007627AF" w:rsidRDefault="007627AF" w:rsidP="007627AF">
      <w:pPr>
        <w:numPr>
          <w:ilvl w:val="0"/>
          <w:numId w:val="32"/>
        </w:numPr>
        <w:rPr>
          <w:i/>
          <w:iCs/>
        </w:rPr>
      </w:pPr>
      <w:r w:rsidRPr="007627AF">
        <w:rPr>
          <w:i/>
          <w:iCs/>
        </w:rPr>
        <w:t>AI tools utilized</w:t>
      </w:r>
    </w:p>
    <w:p w14:paraId="7F180DE7" w14:textId="77777777" w:rsidR="007627AF" w:rsidRPr="007627AF" w:rsidRDefault="007627AF" w:rsidP="007627AF">
      <w:pPr>
        <w:numPr>
          <w:ilvl w:val="0"/>
          <w:numId w:val="32"/>
        </w:numPr>
        <w:rPr>
          <w:i/>
          <w:iCs/>
        </w:rPr>
      </w:pPr>
      <w:r w:rsidRPr="007627AF">
        <w:rPr>
          <w:i/>
          <w:iCs/>
        </w:rPr>
        <w:t>Tasks supported by AI</w:t>
      </w:r>
    </w:p>
    <w:p w14:paraId="58DA4D14" w14:textId="77777777" w:rsidR="007627AF" w:rsidRPr="007627AF" w:rsidRDefault="007627AF" w:rsidP="007627AF">
      <w:pPr>
        <w:numPr>
          <w:ilvl w:val="0"/>
          <w:numId w:val="32"/>
        </w:numPr>
        <w:rPr>
          <w:i/>
          <w:iCs/>
        </w:rPr>
      </w:pPr>
      <w:r w:rsidRPr="007627AF">
        <w:rPr>
          <w:i/>
          <w:iCs/>
        </w:rPr>
        <w:t>Benefits obtained</w:t>
      </w:r>
    </w:p>
    <w:p w14:paraId="49CBE356" w14:textId="77777777" w:rsidR="007627AF" w:rsidRPr="007627AF" w:rsidRDefault="007627AF" w:rsidP="007627AF">
      <w:pPr>
        <w:numPr>
          <w:ilvl w:val="0"/>
          <w:numId w:val="32"/>
        </w:numPr>
        <w:rPr>
          <w:i/>
          <w:iCs/>
        </w:rPr>
      </w:pPr>
      <w:r w:rsidRPr="007627AF">
        <w:rPr>
          <w:i/>
          <w:iCs/>
        </w:rPr>
        <w:t>Challenges encountered</w:t>
      </w:r>
    </w:p>
    <w:p w14:paraId="2DDD49BD" w14:textId="77777777" w:rsidR="007627AF" w:rsidRPr="007627AF" w:rsidRDefault="007627AF" w:rsidP="007627AF">
      <w:pPr>
        <w:numPr>
          <w:ilvl w:val="0"/>
          <w:numId w:val="32"/>
        </w:numPr>
        <w:rPr>
          <w:i/>
          <w:iCs/>
        </w:rPr>
      </w:pPr>
      <w:r w:rsidRPr="007627AF">
        <w:rPr>
          <w:i/>
          <w:iCs/>
        </w:rPr>
        <w:t>Critical evaluation of AI-generated outputs</w:t>
      </w:r>
    </w:p>
    <w:p w14:paraId="1D6295EE" w14:textId="42E538EA" w:rsidR="007627AF" w:rsidRPr="008C2E53" w:rsidRDefault="007627AF" w:rsidP="007627AF">
      <w:pPr>
        <w:pStyle w:val="Heading1"/>
      </w:pPr>
      <w:bookmarkStart w:id="8" w:name="_Toc231888038"/>
      <w:r w:rsidRPr="008C2E53">
        <w:t>Conclusion</w:t>
      </w:r>
      <w:bookmarkEnd w:id="8"/>
    </w:p>
    <w:p w14:paraId="6A1E7CC3" w14:textId="77777777" w:rsidR="007627AF" w:rsidRPr="007627AF" w:rsidRDefault="007627AF" w:rsidP="007627AF">
      <w:pPr>
        <w:numPr>
          <w:ilvl w:val="0"/>
          <w:numId w:val="33"/>
        </w:numPr>
        <w:rPr>
          <w:i/>
          <w:iCs/>
        </w:rPr>
      </w:pPr>
      <w:r w:rsidRPr="007627AF">
        <w:rPr>
          <w:i/>
          <w:iCs/>
        </w:rPr>
        <w:t>Summary of achievements</w:t>
      </w:r>
    </w:p>
    <w:p w14:paraId="2EA5329C" w14:textId="77777777" w:rsidR="007627AF" w:rsidRPr="007627AF" w:rsidRDefault="007627AF" w:rsidP="007627AF">
      <w:pPr>
        <w:numPr>
          <w:ilvl w:val="0"/>
          <w:numId w:val="33"/>
        </w:numPr>
        <w:rPr>
          <w:i/>
          <w:iCs/>
        </w:rPr>
      </w:pPr>
      <w:r w:rsidRPr="007627AF">
        <w:rPr>
          <w:i/>
          <w:iCs/>
        </w:rPr>
        <w:t>Lessons learned</w:t>
      </w:r>
    </w:p>
    <w:p w14:paraId="1293687C" w14:textId="77777777" w:rsidR="007627AF" w:rsidRPr="007627AF" w:rsidRDefault="007627AF" w:rsidP="007627AF">
      <w:pPr>
        <w:numPr>
          <w:ilvl w:val="0"/>
          <w:numId w:val="33"/>
        </w:numPr>
        <w:rPr>
          <w:i/>
          <w:iCs/>
        </w:rPr>
      </w:pPr>
      <w:r w:rsidRPr="007627AF">
        <w:rPr>
          <w:i/>
          <w:iCs/>
        </w:rPr>
        <w:t>Final remarks</w:t>
      </w:r>
    </w:p>
    <w:p w14:paraId="733D8D4B" w14:textId="77777777" w:rsidR="007627AF" w:rsidRPr="008C38F4" w:rsidRDefault="007627AF" w:rsidP="00446FBE">
      <w:pPr>
        <w:rPr>
          <w:i/>
          <w:iCs/>
          <w:lang w:val="en-US"/>
        </w:rPr>
      </w:pPr>
    </w:p>
    <w:sectPr w:rsidR="007627AF" w:rsidRPr="008C38F4" w:rsidSect="008C38F4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9D7FA" w14:textId="77777777" w:rsidR="006B6CA3" w:rsidRDefault="006B6CA3" w:rsidP="006E75F7">
      <w:pPr>
        <w:spacing w:after="0"/>
      </w:pPr>
      <w:r>
        <w:separator/>
      </w:r>
    </w:p>
  </w:endnote>
  <w:endnote w:type="continuationSeparator" w:id="0">
    <w:p w14:paraId="6FCCCD01" w14:textId="77777777" w:rsidR="006B6CA3" w:rsidRDefault="006B6CA3" w:rsidP="006E75F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20743091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B43D007" w14:textId="1ADF7501" w:rsidR="008C38F4" w:rsidRPr="00303173" w:rsidRDefault="00303173" w:rsidP="00303173">
        <w:pPr>
          <w:pStyle w:val="Footer"/>
          <w:jc w:val="right"/>
          <w:rPr>
            <w:sz w:val="20"/>
            <w:szCs w:val="20"/>
          </w:rPr>
        </w:pPr>
        <w:r w:rsidRPr="00303173">
          <w:rPr>
            <w:sz w:val="20"/>
            <w:szCs w:val="20"/>
          </w:rPr>
          <w:fldChar w:fldCharType="begin"/>
        </w:r>
        <w:r w:rsidRPr="00303173">
          <w:rPr>
            <w:sz w:val="20"/>
            <w:szCs w:val="20"/>
          </w:rPr>
          <w:instrText xml:space="preserve"> PAGE   \* MERGEFORMAT </w:instrText>
        </w:r>
        <w:r w:rsidRPr="00303173">
          <w:rPr>
            <w:sz w:val="20"/>
            <w:szCs w:val="20"/>
          </w:rPr>
          <w:fldChar w:fldCharType="separate"/>
        </w:r>
        <w:r w:rsidRPr="00303173">
          <w:rPr>
            <w:noProof/>
            <w:sz w:val="20"/>
            <w:szCs w:val="20"/>
          </w:rPr>
          <w:t>2</w:t>
        </w:r>
        <w:r w:rsidRPr="00303173">
          <w:rPr>
            <w:noProof/>
            <w:sz w:val="20"/>
            <w:szCs w:val="20"/>
          </w:rPr>
          <w:fldChar w:fldCharType="end"/>
        </w:r>
        <w:r>
          <w:rPr>
            <w:noProof/>
            <w:sz w:val="20"/>
            <w:szCs w:val="20"/>
          </w:rPr>
          <w:t>/</w:t>
        </w:r>
        <w:r>
          <w:rPr>
            <w:noProof/>
            <w:sz w:val="20"/>
            <w:szCs w:val="20"/>
          </w:rPr>
          <w:fldChar w:fldCharType="begin"/>
        </w:r>
        <w:r>
          <w:rPr>
            <w:noProof/>
            <w:sz w:val="20"/>
            <w:szCs w:val="20"/>
          </w:rPr>
          <w:instrText xml:space="preserve"> NUMPAGES  \* Arabic  \* MERGEFORMAT </w:instrText>
        </w:r>
        <w:r>
          <w:rPr>
            <w:noProof/>
            <w:sz w:val="20"/>
            <w:szCs w:val="20"/>
          </w:rPr>
          <w:fldChar w:fldCharType="separate"/>
        </w:r>
        <w:r>
          <w:rPr>
            <w:noProof/>
            <w:sz w:val="20"/>
            <w:szCs w:val="20"/>
          </w:rPr>
          <w:t>4</w:t>
        </w:r>
        <w:r>
          <w:rPr>
            <w:noProof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3C8FC" w14:textId="77777777" w:rsidR="006B6CA3" w:rsidRDefault="006B6CA3" w:rsidP="006E75F7">
      <w:pPr>
        <w:spacing w:after="0"/>
      </w:pPr>
      <w:r>
        <w:separator/>
      </w:r>
    </w:p>
  </w:footnote>
  <w:footnote w:type="continuationSeparator" w:id="0">
    <w:p w14:paraId="23637564" w14:textId="77777777" w:rsidR="006B6CA3" w:rsidRDefault="006B6CA3" w:rsidP="006E75F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432" w:type="dxa"/>
      <w:tblInd w:w="61" w:type="dxa"/>
      <w:tblLook w:val="0000" w:firstRow="0" w:lastRow="0" w:firstColumn="0" w:lastColumn="0" w:noHBand="0" w:noVBand="0"/>
    </w:tblPr>
    <w:tblGrid>
      <w:gridCol w:w="1494"/>
      <w:gridCol w:w="5103"/>
      <w:gridCol w:w="2835"/>
    </w:tblGrid>
    <w:tr w:rsidR="00303173" w:rsidRPr="00303173" w14:paraId="17DF67EE" w14:textId="77777777" w:rsidTr="001F37FB">
      <w:trPr>
        <w:trHeight w:val="983"/>
      </w:trPr>
      <w:tc>
        <w:tcPr>
          <w:tcW w:w="1494" w:type="dxa"/>
          <w:vAlign w:val="center"/>
        </w:tcPr>
        <w:p w14:paraId="116C7280" w14:textId="23209DCD" w:rsidR="00303173" w:rsidRPr="00303173" w:rsidRDefault="00303173" w:rsidP="00303173">
          <w:pPr>
            <w:pStyle w:val="Header"/>
            <w:jc w:val="center"/>
            <w:rPr>
              <w:lang w:val="en-US"/>
            </w:rPr>
          </w:pPr>
          <w:r w:rsidRPr="00303173">
            <w:rPr>
              <w:lang w:val="en-US"/>
            </w:rPr>
            <w:t>&lt;LOGO&gt;</w:t>
          </w:r>
        </w:p>
      </w:tc>
      <w:tc>
        <w:tcPr>
          <w:tcW w:w="5103" w:type="dxa"/>
          <w:vAlign w:val="center"/>
        </w:tcPr>
        <w:p w14:paraId="087146A9" w14:textId="31164F06" w:rsidR="00303173" w:rsidRPr="00303173" w:rsidRDefault="007627AF" w:rsidP="00303173">
          <w:pPr>
            <w:pStyle w:val="Header"/>
            <w:jc w:val="center"/>
            <w:rPr>
              <w:lang w:val="en-US"/>
            </w:rPr>
          </w:pPr>
          <w:r>
            <w:rPr>
              <w:lang w:val="en-US"/>
            </w:rPr>
            <w:t>TERM PROJECT REPORT</w:t>
          </w:r>
          <w:r w:rsidR="00303173" w:rsidRPr="00303173">
            <w:rPr>
              <w:lang w:val="en-US"/>
            </w:rPr>
            <w:br/>
            <w:t>for</w:t>
          </w:r>
          <w:r w:rsidR="00303173" w:rsidRPr="00303173">
            <w:rPr>
              <w:lang w:val="en-US"/>
            </w:rPr>
            <w:br/>
            <w:t>&lt;PROJECT NAME&gt;</w:t>
          </w:r>
        </w:p>
      </w:tc>
      <w:tc>
        <w:tcPr>
          <w:tcW w:w="2835" w:type="dxa"/>
          <w:vAlign w:val="center"/>
        </w:tcPr>
        <w:p w14:paraId="27C8E955" w14:textId="1DD7BD48" w:rsidR="00303173" w:rsidRPr="00303173" w:rsidRDefault="00303173">
          <w:pPr>
            <w:pStyle w:val="Header"/>
            <w:rPr>
              <w:lang w:val="en-US"/>
            </w:rPr>
          </w:pPr>
          <w:r>
            <w:rPr>
              <w:lang w:val="en-US"/>
            </w:rPr>
            <w:t>Issue</w:t>
          </w:r>
          <w:r w:rsidRPr="00303173">
            <w:rPr>
              <w:lang w:val="en-US"/>
            </w:rPr>
            <w:t xml:space="preserve"> No: 1.0</w:t>
          </w:r>
        </w:p>
        <w:p w14:paraId="7CB070AC" w14:textId="5A453427" w:rsidR="00303173" w:rsidRPr="00303173" w:rsidRDefault="00303173">
          <w:pPr>
            <w:pStyle w:val="Header"/>
            <w:rPr>
              <w:lang w:val="en-US"/>
            </w:rPr>
          </w:pPr>
          <w:r>
            <w:rPr>
              <w:lang w:val="en-US"/>
            </w:rPr>
            <w:t xml:space="preserve">Issue </w:t>
          </w:r>
          <w:r w:rsidRPr="00303173">
            <w:rPr>
              <w:lang w:val="en-US"/>
            </w:rPr>
            <w:t xml:space="preserve">Date: </w:t>
          </w:r>
          <w:r w:rsidR="007627AF">
            <w:rPr>
              <w:lang w:val="en-US"/>
            </w:rPr>
            <w:t xml:space="preserve">June </w:t>
          </w:r>
          <w:r w:rsidRPr="00303173">
            <w:rPr>
              <w:lang w:val="en-US"/>
            </w:rPr>
            <w:t>202</w:t>
          </w:r>
          <w:r w:rsidR="007627AF">
            <w:rPr>
              <w:lang w:val="en-US"/>
            </w:rPr>
            <w:t>6</w:t>
          </w:r>
        </w:p>
      </w:tc>
    </w:tr>
  </w:tbl>
  <w:p w14:paraId="53A2023D" w14:textId="77777777" w:rsidR="00303173" w:rsidRPr="00303173" w:rsidRDefault="00303173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3AA3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7B368AD"/>
    <w:multiLevelType w:val="multilevel"/>
    <w:tmpl w:val="FA78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A5E80"/>
    <w:multiLevelType w:val="multilevel"/>
    <w:tmpl w:val="2084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92BFF"/>
    <w:multiLevelType w:val="multilevel"/>
    <w:tmpl w:val="20FC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85966"/>
    <w:multiLevelType w:val="multilevel"/>
    <w:tmpl w:val="C030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E8200E"/>
    <w:multiLevelType w:val="multilevel"/>
    <w:tmpl w:val="D624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F0298F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0B235E1"/>
    <w:multiLevelType w:val="multilevel"/>
    <w:tmpl w:val="041F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4BD14C1F"/>
    <w:multiLevelType w:val="multilevel"/>
    <w:tmpl w:val="18CA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6E53C5"/>
    <w:multiLevelType w:val="hybridMultilevel"/>
    <w:tmpl w:val="D1682FFC"/>
    <w:lvl w:ilvl="0" w:tplc="577EF6C8">
      <w:start w:val="1"/>
      <w:numFmt w:val="bullet"/>
      <w:lvlText w:val=""/>
      <w:lvlJc w:val="left"/>
      <w:pPr>
        <w:ind w:left="1800" w:hanging="360"/>
      </w:pPr>
      <w:rPr>
        <w:rFonts w:ascii="Symbol" w:eastAsia="Calibri" w:hAnsi="Symbol" w:cs="Calibri" w:hint="default"/>
      </w:rPr>
    </w:lvl>
    <w:lvl w:ilvl="1" w:tplc="041F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03827B7"/>
    <w:multiLevelType w:val="hybridMultilevel"/>
    <w:tmpl w:val="C2CA355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FB667F"/>
    <w:multiLevelType w:val="multilevel"/>
    <w:tmpl w:val="C1E4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7B40C3"/>
    <w:multiLevelType w:val="multilevel"/>
    <w:tmpl w:val="7C4E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B8470B"/>
    <w:multiLevelType w:val="multilevel"/>
    <w:tmpl w:val="4FC8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6E24C9"/>
    <w:multiLevelType w:val="hybridMultilevel"/>
    <w:tmpl w:val="D804C84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165764"/>
    <w:multiLevelType w:val="hybridMultilevel"/>
    <w:tmpl w:val="C144CEB0"/>
    <w:lvl w:ilvl="0" w:tplc="577EF6C8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0E17E7"/>
    <w:multiLevelType w:val="hybridMultilevel"/>
    <w:tmpl w:val="7258390A"/>
    <w:lvl w:ilvl="0" w:tplc="727ECB82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5D38E2"/>
    <w:multiLevelType w:val="hybridMultilevel"/>
    <w:tmpl w:val="F0B27F3E"/>
    <w:lvl w:ilvl="0" w:tplc="5066AB66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893156">
    <w:abstractNumId w:val="16"/>
  </w:num>
  <w:num w:numId="2" w16cid:durableId="954367949">
    <w:abstractNumId w:val="17"/>
  </w:num>
  <w:num w:numId="3" w16cid:durableId="1432700190">
    <w:abstractNumId w:val="6"/>
  </w:num>
  <w:num w:numId="4" w16cid:durableId="957953346">
    <w:abstractNumId w:val="0"/>
  </w:num>
  <w:num w:numId="5" w16cid:durableId="1395422613">
    <w:abstractNumId w:val="7"/>
  </w:num>
  <w:num w:numId="6" w16cid:durableId="1505632676">
    <w:abstractNumId w:val="15"/>
  </w:num>
  <w:num w:numId="7" w16cid:durableId="1229609474">
    <w:abstractNumId w:val="7"/>
  </w:num>
  <w:num w:numId="8" w16cid:durableId="993991673">
    <w:abstractNumId w:val="7"/>
  </w:num>
  <w:num w:numId="9" w16cid:durableId="1039747132">
    <w:abstractNumId w:val="7"/>
  </w:num>
  <w:num w:numId="10" w16cid:durableId="53283771">
    <w:abstractNumId w:val="9"/>
  </w:num>
  <w:num w:numId="11" w16cid:durableId="925528599">
    <w:abstractNumId w:val="14"/>
  </w:num>
  <w:num w:numId="12" w16cid:durableId="1692685974">
    <w:abstractNumId w:val="7"/>
  </w:num>
  <w:num w:numId="13" w16cid:durableId="547759718">
    <w:abstractNumId w:val="7"/>
  </w:num>
  <w:num w:numId="14" w16cid:durableId="842161480">
    <w:abstractNumId w:val="7"/>
  </w:num>
  <w:num w:numId="15" w16cid:durableId="1867015602">
    <w:abstractNumId w:val="7"/>
  </w:num>
  <w:num w:numId="16" w16cid:durableId="1139496860">
    <w:abstractNumId w:val="7"/>
  </w:num>
  <w:num w:numId="17" w16cid:durableId="1729448951">
    <w:abstractNumId w:val="7"/>
  </w:num>
  <w:num w:numId="18" w16cid:durableId="1829901044">
    <w:abstractNumId w:val="10"/>
  </w:num>
  <w:num w:numId="19" w16cid:durableId="1399093683">
    <w:abstractNumId w:val="7"/>
  </w:num>
  <w:num w:numId="20" w16cid:durableId="2134858568">
    <w:abstractNumId w:val="7"/>
  </w:num>
  <w:num w:numId="21" w16cid:durableId="962153588">
    <w:abstractNumId w:val="7"/>
  </w:num>
  <w:num w:numId="22" w16cid:durableId="1819880214">
    <w:abstractNumId w:val="7"/>
  </w:num>
  <w:num w:numId="23" w16cid:durableId="1387997610">
    <w:abstractNumId w:val="7"/>
  </w:num>
  <w:num w:numId="24" w16cid:durableId="2244743">
    <w:abstractNumId w:val="7"/>
  </w:num>
  <w:num w:numId="25" w16cid:durableId="1665891601">
    <w:abstractNumId w:val="4"/>
  </w:num>
  <w:num w:numId="26" w16cid:durableId="272902713">
    <w:abstractNumId w:val="13"/>
  </w:num>
  <w:num w:numId="27" w16cid:durableId="279990829">
    <w:abstractNumId w:val="3"/>
  </w:num>
  <w:num w:numId="28" w16cid:durableId="1774861174">
    <w:abstractNumId w:val="12"/>
  </w:num>
  <w:num w:numId="29" w16cid:durableId="783116015">
    <w:abstractNumId w:val="11"/>
  </w:num>
  <w:num w:numId="30" w16cid:durableId="800685749">
    <w:abstractNumId w:val="2"/>
  </w:num>
  <w:num w:numId="31" w16cid:durableId="23991227">
    <w:abstractNumId w:val="8"/>
  </w:num>
  <w:num w:numId="32" w16cid:durableId="616373197">
    <w:abstractNumId w:val="1"/>
  </w:num>
  <w:num w:numId="33" w16cid:durableId="328796602">
    <w:abstractNumId w:val="5"/>
  </w:num>
  <w:num w:numId="34" w16cid:durableId="12843815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277"/>
    <w:rsid w:val="0004058D"/>
    <w:rsid w:val="00044C6F"/>
    <w:rsid w:val="0009169B"/>
    <w:rsid w:val="000C6C3F"/>
    <w:rsid w:val="000D5F64"/>
    <w:rsid w:val="00131321"/>
    <w:rsid w:val="00151E2E"/>
    <w:rsid w:val="001962EB"/>
    <w:rsid w:val="001A1DAD"/>
    <w:rsid w:val="001F37FB"/>
    <w:rsid w:val="001F7B16"/>
    <w:rsid w:val="002027F5"/>
    <w:rsid w:val="00206220"/>
    <w:rsid w:val="00212906"/>
    <w:rsid w:val="00263693"/>
    <w:rsid w:val="002C3FA4"/>
    <w:rsid w:val="002E7AF3"/>
    <w:rsid w:val="00303173"/>
    <w:rsid w:val="0037492F"/>
    <w:rsid w:val="003C16CA"/>
    <w:rsid w:val="004226DD"/>
    <w:rsid w:val="00422D79"/>
    <w:rsid w:val="00433F4B"/>
    <w:rsid w:val="00446FBE"/>
    <w:rsid w:val="004823A4"/>
    <w:rsid w:val="004B139C"/>
    <w:rsid w:val="004C7369"/>
    <w:rsid w:val="004D7551"/>
    <w:rsid w:val="00567921"/>
    <w:rsid w:val="00573233"/>
    <w:rsid w:val="00590AA7"/>
    <w:rsid w:val="005B466F"/>
    <w:rsid w:val="00620EFD"/>
    <w:rsid w:val="006308A9"/>
    <w:rsid w:val="0067522E"/>
    <w:rsid w:val="00675D1C"/>
    <w:rsid w:val="006A62F0"/>
    <w:rsid w:val="006B6CA3"/>
    <w:rsid w:val="006C5B26"/>
    <w:rsid w:val="006E75F7"/>
    <w:rsid w:val="0070436A"/>
    <w:rsid w:val="00721C78"/>
    <w:rsid w:val="00726649"/>
    <w:rsid w:val="007404FD"/>
    <w:rsid w:val="007627AF"/>
    <w:rsid w:val="007C254D"/>
    <w:rsid w:val="007D2104"/>
    <w:rsid w:val="0081710A"/>
    <w:rsid w:val="008563EF"/>
    <w:rsid w:val="008612AF"/>
    <w:rsid w:val="0086168F"/>
    <w:rsid w:val="00864C36"/>
    <w:rsid w:val="0086517E"/>
    <w:rsid w:val="00870206"/>
    <w:rsid w:val="008C38F4"/>
    <w:rsid w:val="008C7F2D"/>
    <w:rsid w:val="008E11B0"/>
    <w:rsid w:val="00906BB2"/>
    <w:rsid w:val="009709D5"/>
    <w:rsid w:val="009B386F"/>
    <w:rsid w:val="009D2E7E"/>
    <w:rsid w:val="009F0A11"/>
    <w:rsid w:val="00A34495"/>
    <w:rsid w:val="00AC512D"/>
    <w:rsid w:val="00B00440"/>
    <w:rsid w:val="00B35277"/>
    <w:rsid w:val="00B758AF"/>
    <w:rsid w:val="00BA3756"/>
    <w:rsid w:val="00C14D41"/>
    <w:rsid w:val="00C22956"/>
    <w:rsid w:val="00C445CF"/>
    <w:rsid w:val="00C56D84"/>
    <w:rsid w:val="00C7647A"/>
    <w:rsid w:val="00C80038"/>
    <w:rsid w:val="00CA6154"/>
    <w:rsid w:val="00D178F4"/>
    <w:rsid w:val="00D3688F"/>
    <w:rsid w:val="00D83416"/>
    <w:rsid w:val="00D9020A"/>
    <w:rsid w:val="00D913F6"/>
    <w:rsid w:val="00DD11CD"/>
    <w:rsid w:val="00E15562"/>
    <w:rsid w:val="00E30018"/>
    <w:rsid w:val="00E51DD2"/>
    <w:rsid w:val="00EA46C3"/>
    <w:rsid w:val="00EA67C5"/>
    <w:rsid w:val="00EA7750"/>
    <w:rsid w:val="00EC1E8F"/>
    <w:rsid w:val="00ED3471"/>
    <w:rsid w:val="00EE44F9"/>
    <w:rsid w:val="00F731C9"/>
    <w:rsid w:val="00F73583"/>
    <w:rsid w:val="00FC622E"/>
    <w:rsid w:val="00FD67C3"/>
    <w:rsid w:val="00FE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EF24AE"/>
  <w15:chartTrackingRefBased/>
  <w15:docId w15:val="{DF739FE3-2919-4E74-B207-5CD6634EA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440"/>
    <w:pPr>
      <w:spacing w:after="120" w:line="240" w:lineRule="auto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3583"/>
    <w:pPr>
      <w:keepNext/>
      <w:keepLines/>
      <w:numPr>
        <w:numId w:val="5"/>
      </w:numPr>
      <w:spacing w:before="24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3583"/>
    <w:pPr>
      <w:keepNext/>
      <w:keepLines/>
      <w:numPr>
        <w:ilvl w:val="1"/>
        <w:numId w:val="5"/>
      </w:numPr>
      <w:spacing w:before="80"/>
      <w:outlineLvl w:val="1"/>
    </w:pPr>
    <w:rPr>
      <w:rFonts w:eastAsiaTheme="majorEastAsia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3583"/>
    <w:pPr>
      <w:keepNext/>
      <w:keepLines/>
      <w:numPr>
        <w:ilvl w:val="2"/>
        <w:numId w:val="5"/>
      </w:numPr>
      <w:spacing w:before="40"/>
      <w:outlineLvl w:val="2"/>
    </w:pPr>
    <w:rPr>
      <w:rFonts w:eastAsiaTheme="majorEastAsia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0440"/>
    <w:pPr>
      <w:keepNext/>
      <w:keepLines/>
      <w:numPr>
        <w:ilvl w:val="3"/>
        <w:numId w:val="5"/>
      </w:numPr>
      <w:spacing w:before="40"/>
      <w:ind w:left="862" w:hanging="862"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DAD"/>
    <w:pPr>
      <w:keepNext/>
      <w:keepLines/>
      <w:numPr>
        <w:ilvl w:val="4"/>
        <w:numId w:val="5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DAD"/>
    <w:pPr>
      <w:keepNext/>
      <w:keepLines/>
      <w:numPr>
        <w:ilvl w:val="5"/>
        <w:numId w:val="5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DAD"/>
    <w:pPr>
      <w:keepNext/>
      <w:keepLines/>
      <w:numPr>
        <w:ilvl w:val="6"/>
        <w:numId w:val="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DAD"/>
    <w:pPr>
      <w:keepNext/>
      <w:keepLines/>
      <w:numPr>
        <w:ilvl w:val="7"/>
        <w:numId w:val="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DAD"/>
    <w:pPr>
      <w:keepNext/>
      <w:keepLines/>
      <w:numPr>
        <w:ilvl w:val="8"/>
        <w:numId w:val="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1DA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73583"/>
    <w:rPr>
      <w:rFonts w:ascii="Arial" w:eastAsiaTheme="majorEastAsia" w:hAnsi="Arial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73583"/>
    <w:rPr>
      <w:rFonts w:ascii="Arial" w:eastAsiaTheme="majorEastAsia" w:hAnsi="Arial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73583"/>
    <w:rPr>
      <w:rFonts w:ascii="Arial" w:eastAsiaTheme="majorEastAsia" w:hAnsi="Arial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00440"/>
    <w:rPr>
      <w:rFonts w:ascii="Arial" w:eastAsiaTheme="majorEastAsia" w:hAnsi="Arial" w:cstheme="majorBidi"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DAD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DAD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DAD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DA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DA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0405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6E75F7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E75F7"/>
    <w:rPr>
      <w:rFonts w:ascii="Arial" w:hAnsi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E75F7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2C3F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C3FA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C3FA4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3F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3FA4"/>
    <w:rPr>
      <w:rFonts w:ascii="Arial" w:hAnsi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3FA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FA4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70206"/>
    <w:pPr>
      <w:spacing w:after="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8C38F4"/>
    <w:pPr>
      <w:tabs>
        <w:tab w:val="center" w:pos="4703"/>
        <w:tab w:val="right" w:pos="940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C38F4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8C38F4"/>
    <w:pPr>
      <w:tabs>
        <w:tab w:val="center" w:pos="4703"/>
        <w:tab w:val="right" w:pos="940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C38F4"/>
    <w:rPr>
      <w:rFonts w:ascii="Arial" w:hAnsi="Arial"/>
    </w:rPr>
  </w:style>
  <w:style w:type="paragraph" w:styleId="TOC1">
    <w:name w:val="toc 1"/>
    <w:basedOn w:val="Normal"/>
    <w:next w:val="Normal"/>
    <w:autoRedefine/>
    <w:uiPriority w:val="39"/>
    <w:unhideWhenUsed/>
    <w:rsid w:val="003C16CA"/>
    <w:pPr>
      <w:tabs>
        <w:tab w:val="left" w:pos="480"/>
        <w:tab w:val="right" w:leader="dot" w:pos="9062"/>
      </w:tabs>
      <w:spacing w:after="100"/>
      <w:jc w:val="center"/>
    </w:pPr>
  </w:style>
  <w:style w:type="paragraph" w:styleId="TOC2">
    <w:name w:val="toc 2"/>
    <w:basedOn w:val="Normal"/>
    <w:next w:val="Normal"/>
    <w:autoRedefine/>
    <w:uiPriority w:val="39"/>
    <w:unhideWhenUsed/>
    <w:rsid w:val="003C16C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C16C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167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43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95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0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4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5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3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89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67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16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21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1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ince\Documents\Custom%20Office%20Templates\Article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2bc94bf-4721-4530-9c77-0187f033fae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BC167E69027E43A900F2020615B146" ma:contentTypeVersion="1" ma:contentTypeDescription="Create a new document." ma:contentTypeScope="" ma:versionID="ea1f41dbf89357326a8ca90c4daf6c8a">
  <xsd:schema xmlns:xsd="http://www.w3.org/2001/XMLSchema" xmlns:xs="http://www.w3.org/2001/XMLSchema" xmlns:p="http://schemas.microsoft.com/office/2006/metadata/properties" xmlns:ns2="f2bc94bf-4721-4530-9c77-0187f033fae7" targetNamespace="http://schemas.microsoft.com/office/2006/metadata/properties" ma:root="true" ma:fieldsID="2519729688572c4e2cbf854a4c26e6f5" ns2:_="">
    <xsd:import namespace="f2bc94bf-4721-4530-9c77-0187f033fae7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bc94bf-4721-4530-9c77-0187f033fae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232513A-FA8F-400E-A60B-9B3070010DF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6DEB25F-1766-4A55-BC0F-248365F4AA66}">
  <ds:schemaRefs>
    <ds:schemaRef ds:uri="http://schemas.microsoft.com/office/2006/metadata/properties"/>
    <ds:schemaRef ds:uri="http://schemas.microsoft.com/office/infopath/2007/PartnerControls"/>
    <ds:schemaRef ds:uri="f8db4d1d-75c8-4dd6-841f-020cdf0fd5d6"/>
  </ds:schemaRefs>
</ds:datastoreItem>
</file>

<file path=customXml/itemProps3.xml><?xml version="1.0" encoding="utf-8"?>
<ds:datastoreItem xmlns:ds="http://schemas.openxmlformats.org/officeDocument/2006/customXml" ds:itemID="{27302FA2-CF5D-4136-8AD9-BF4DA86995AE}"/>
</file>

<file path=customXml/itemProps4.xml><?xml version="1.0" encoding="utf-8"?>
<ds:datastoreItem xmlns:ds="http://schemas.openxmlformats.org/officeDocument/2006/customXml" ds:itemID="{7451EBBF-49FB-4295-BC57-7BAD6477FB0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Article Template.dotx</Template>
  <TotalTime>70</TotalTime>
  <Pages>4</Pages>
  <Words>284</Words>
  <Characters>1619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27</vt:i4>
      </vt:variant>
    </vt:vector>
  </HeadingPairs>
  <TitlesOfParts>
    <vt:vector size="28" baseType="lpstr">
      <vt:lpstr/>
      <vt:lpstr>Introduction</vt:lpstr>
      <vt:lpstr>    Purpose of the system</vt:lpstr>
      <vt:lpstr>    Scope of the system</vt:lpstr>
      <vt:lpstr>    Objectives and success criteria of the project</vt:lpstr>
      <vt:lpstr>    Definitions, acronyms, and abbreviations</vt:lpstr>
      <vt:lpstr>    References</vt:lpstr>
      <vt:lpstr>    Overview</vt:lpstr>
      <vt:lpstr>Current system</vt:lpstr>
      <vt:lpstr>Proposed system</vt:lpstr>
      <vt:lpstr>    Overview</vt:lpstr>
      <vt:lpstr>    Functional requirements</vt:lpstr>
      <vt:lpstr>    3.3 Nonfunctional requirements</vt:lpstr>
      <vt:lpstr>        Usability</vt:lpstr>
      <vt:lpstr>        Reliability</vt:lpstr>
      <vt:lpstr>        Performance</vt:lpstr>
      <vt:lpstr>        Supportability</vt:lpstr>
      <vt:lpstr>        Implementation</vt:lpstr>
      <vt:lpstr>        Interface</vt:lpstr>
      <vt:lpstr>        Packaging</vt:lpstr>
      <vt:lpstr>        Legal</vt:lpstr>
      <vt:lpstr>    System models</vt:lpstr>
      <vt:lpstr>        Scenarios</vt:lpstr>
      <vt:lpstr>        Use case model</vt:lpstr>
      <vt:lpstr>        Object model</vt:lpstr>
      <vt:lpstr>        Dynamic model</vt:lpstr>
      <vt:lpstr>        User interface</vt:lpstr>
      <vt:lpstr>Glossary</vt:lpstr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Kürşat İnce</dc:creator>
  <cp:keywords/>
  <dc:description/>
  <cp:lastModifiedBy>Kürşat İNCE</cp:lastModifiedBy>
  <cp:revision>9</cp:revision>
  <cp:lastPrinted>2017-06-02T04:53:00Z</cp:lastPrinted>
  <dcterms:created xsi:type="dcterms:W3CDTF">2025-10-23T20:34:00Z</dcterms:created>
  <dcterms:modified xsi:type="dcterms:W3CDTF">2026-06-09T06:00:00Z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0x010100EEBC167E69027E43A900F2020615B146</vt:lpwstr>
  </property>
</Properties>
</file>